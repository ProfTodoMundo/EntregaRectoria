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05D1" w:rsidRDefault="004E05D1" w:rsidP="00974C33">
      <w:pPr>
        <w:jc w:val="both"/>
        <w:rPr>
          <w:rFonts w:ascii="Arial" w:hAnsi="Arial" w:cs="Arial"/>
          <w:sz w:val="22"/>
          <w:szCs w:val="22"/>
        </w:rPr>
      </w:pPr>
    </w:p>
    <w:p w:rsidR="004E05D1" w:rsidRDefault="004E05D1" w:rsidP="00974C33">
      <w:pPr>
        <w:jc w:val="both"/>
        <w:rPr>
          <w:rFonts w:ascii="Arial" w:hAnsi="Arial" w:cs="Arial"/>
          <w:sz w:val="22"/>
          <w:szCs w:val="22"/>
        </w:rPr>
      </w:pPr>
    </w:p>
    <w:p w:rsidR="004E05D1" w:rsidRDefault="004E05D1" w:rsidP="00974C33">
      <w:pPr>
        <w:jc w:val="both"/>
        <w:rPr>
          <w:rFonts w:ascii="Arial" w:hAnsi="Arial" w:cs="Arial"/>
          <w:sz w:val="22"/>
          <w:szCs w:val="22"/>
        </w:rPr>
      </w:pPr>
    </w:p>
    <w:p w:rsidR="004E05D1" w:rsidRDefault="004E05D1" w:rsidP="00974C33">
      <w:pPr>
        <w:jc w:val="both"/>
        <w:rPr>
          <w:rFonts w:ascii="Arial" w:hAnsi="Arial" w:cs="Arial"/>
          <w:sz w:val="22"/>
          <w:szCs w:val="22"/>
        </w:rPr>
      </w:pPr>
    </w:p>
    <w:p w:rsidR="004E05D1" w:rsidRDefault="004E05D1" w:rsidP="00974C33">
      <w:pPr>
        <w:jc w:val="both"/>
        <w:rPr>
          <w:rFonts w:ascii="Arial" w:hAnsi="Arial" w:cs="Arial"/>
          <w:sz w:val="22"/>
          <w:szCs w:val="22"/>
        </w:rPr>
      </w:pPr>
    </w:p>
    <w:p w:rsidR="00BD12C1" w:rsidRDefault="00BD12C1" w:rsidP="004E05D1">
      <w:pPr>
        <w:jc w:val="both"/>
        <w:rPr>
          <w:rFonts w:ascii="Arial" w:hAnsi="Arial" w:cs="Arial"/>
          <w:sz w:val="22"/>
          <w:szCs w:val="22"/>
        </w:rPr>
      </w:pPr>
    </w:p>
    <w:p w:rsidR="00BD12C1" w:rsidRDefault="00BD12C1" w:rsidP="004E05D1">
      <w:pPr>
        <w:jc w:val="both"/>
        <w:rPr>
          <w:rFonts w:ascii="Arial" w:hAnsi="Arial" w:cs="Arial"/>
          <w:sz w:val="22"/>
          <w:szCs w:val="22"/>
        </w:rPr>
      </w:pPr>
    </w:p>
    <w:p w:rsidR="00BD12C1" w:rsidRDefault="00BD12C1" w:rsidP="004E05D1">
      <w:pPr>
        <w:jc w:val="both"/>
        <w:rPr>
          <w:rFonts w:ascii="Arial" w:hAnsi="Arial" w:cs="Arial"/>
          <w:sz w:val="22"/>
          <w:szCs w:val="22"/>
        </w:rPr>
      </w:pPr>
    </w:p>
    <w:p w:rsidR="00BD12C1" w:rsidRDefault="00BD12C1" w:rsidP="004E05D1">
      <w:pPr>
        <w:jc w:val="both"/>
        <w:rPr>
          <w:rFonts w:ascii="Arial" w:hAnsi="Arial" w:cs="Arial"/>
          <w:sz w:val="22"/>
          <w:szCs w:val="22"/>
        </w:rPr>
      </w:pPr>
    </w:p>
    <w:p w:rsidR="00BD12C1" w:rsidRDefault="00BD12C1" w:rsidP="004E05D1">
      <w:pPr>
        <w:jc w:val="both"/>
        <w:rPr>
          <w:rFonts w:ascii="Arial" w:hAnsi="Arial" w:cs="Arial"/>
          <w:sz w:val="22"/>
          <w:szCs w:val="22"/>
        </w:rPr>
      </w:pPr>
    </w:p>
    <w:p w:rsidR="00BD12C1" w:rsidRDefault="00BD12C1" w:rsidP="00BD12C1">
      <w:pPr>
        <w:jc w:val="center"/>
        <w:rPr>
          <w:rFonts w:ascii="Arial" w:hAnsi="Arial" w:cs="Arial"/>
          <w:b/>
          <w:sz w:val="28"/>
          <w:szCs w:val="28"/>
        </w:rPr>
      </w:pPr>
      <w:r w:rsidRPr="00BD12C1">
        <w:rPr>
          <w:rFonts w:ascii="Arial" w:hAnsi="Arial" w:cs="Arial"/>
          <w:b/>
          <w:sz w:val="28"/>
          <w:szCs w:val="28"/>
        </w:rPr>
        <w:t>COMUNICADO</w:t>
      </w:r>
    </w:p>
    <w:p w:rsidR="00BD12C1" w:rsidRDefault="00BD12C1" w:rsidP="00BD12C1">
      <w:pPr>
        <w:jc w:val="right"/>
        <w:rPr>
          <w:rFonts w:ascii="Arial" w:hAnsi="Arial" w:cs="Arial"/>
        </w:rPr>
      </w:pPr>
    </w:p>
    <w:p w:rsidR="00BD12C1" w:rsidRDefault="00BD12C1" w:rsidP="00BD12C1">
      <w:pPr>
        <w:jc w:val="right"/>
        <w:rPr>
          <w:rFonts w:ascii="Arial" w:hAnsi="Arial" w:cs="Arial"/>
        </w:rPr>
      </w:pPr>
    </w:p>
    <w:p w:rsidR="00BD12C1" w:rsidRDefault="00BD12C1" w:rsidP="00BD12C1">
      <w:pPr>
        <w:jc w:val="right"/>
        <w:rPr>
          <w:rFonts w:ascii="Arial" w:hAnsi="Arial" w:cs="Arial"/>
        </w:rPr>
      </w:pPr>
    </w:p>
    <w:p w:rsidR="00BD12C1" w:rsidRPr="00342618" w:rsidRDefault="00BD12C1" w:rsidP="00BD12C1">
      <w:pPr>
        <w:jc w:val="right"/>
        <w:rPr>
          <w:rFonts w:ascii="Arial" w:hAnsi="Arial" w:cs="Arial"/>
        </w:rPr>
      </w:pPr>
      <w:r w:rsidRPr="00342618">
        <w:rPr>
          <w:rFonts w:ascii="Arial" w:hAnsi="Arial" w:cs="Arial"/>
        </w:rPr>
        <w:t>Ciudad de México a, 18 de marzo de 2022</w:t>
      </w:r>
    </w:p>
    <w:p w:rsidR="00BD12C1" w:rsidRPr="00342618" w:rsidRDefault="00BD12C1" w:rsidP="00BD12C1">
      <w:pPr>
        <w:rPr>
          <w:rFonts w:ascii="Arial" w:hAnsi="Arial" w:cs="Arial"/>
        </w:rPr>
      </w:pPr>
    </w:p>
    <w:p w:rsidR="00BD12C1" w:rsidRPr="00342618" w:rsidRDefault="00BD12C1" w:rsidP="00BD12C1">
      <w:pPr>
        <w:rPr>
          <w:rFonts w:ascii="Arial" w:hAnsi="Arial" w:cs="Arial"/>
          <w:b/>
        </w:rPr>
      </w:pPr>
      <w:r w:rsidRPr="00342618">
        <w:rPr>
          <w:rFonts w:ascii="Arial" w:hAnsi="Arial" w:cs="Arial"/>
          <w:b/>
        </w:rPr>
        <w:t>A todos los trabajadores</w:t>
      </w:r>
    </w:p>
    <w:p w:rsidR="00BD12C1" w:rsidRPr="00342618" w:rsidRDefault="00BD12C1" w:rsidP="00BD12C1">
      <w:pPr>
        <w:rPr>
          <w:rFonts w:ascii="Arial" w:hAnsi="Arial" w:cs="Arial"/>
          <w:b/>
        </w:rPr>
      </w:pPr>
      <w:r w:rsidRPr="00342618">
        <w:rPr>
          <w:rFonts w:ascii="Arial" w:hAnsi="Arial" w:cs="Arial"/>
          <w:b/>
        </w:rPr>
        <w:t>Administrativos, Técnicos y Manuales</w:t>
      </w:r>
    </w:p>
    <w:p w:rsidR="00BD12C1" w:rsidRPr="00342618" w:rsidRDefault="00BD12C1" w:rsidP="00BD12C1">
      <w:pPr>
        <w:rPr>
          <w:rFonts w:ascii="Arial" w:hAnsi="Arial" w:cs="Arial"/>
        </w:rPr>
      </w:pPr>
    </w:p>
    <w:p w:rsidR="00BD12C1" w:rsidRPr="00342618" w:rsidRDefault="00BD12C1" w:rsidP="00BD12C1">
      <w:pPr>
        <w:jc w:val="both"/>
        <w:rPr>
          <w:rFonts w:ascii="Arial" w:hAnsi="Arial" w:cs="Arial"/>
        </w:rPr>
      </w:pPr>
      <w:r w:rsidRPr="00342618">
        <w:rPr>
          <w:rFonts w:ascii="Arial" w:hAnsi="Arial" w:cs="Arial"/>
        </w:rPr>
        <w:t>Se hace una cordial invitación para que participen en la planeación del Programa Anual de Capacitación y Adiestramiento para el año 2022.</w:t>
      </w:r>
    </w:p>
    <w:p w:rsidR="000C5988" w:rsidRPr="00342618" w:rsidRDefault="000C5988" w:rsidP="00BD12C1">
      <w:pPr>
        <w:jc w:val="both"/>
        <w:rPr>
          <w:rFonts w:ascii="Arial" w:hAnsi="Arial" w:cs="Arial"/>
        </w:rPr>
      </w:pPr>
    </w:p>
    <w:p w:rsidR="00BD12C1" w:rsidRPr="00342618" w:rsidRDefault="00BD12C1" w:rsidP="00BD12C1">
      <w:pPr>
        <w:jc w:val="both"/>
        <w:rPr>
          <w:rFonts w:ascii="Arial" w:hAnsi="Arial" w:cs="Arial"/>
        </w:rPr>
      </w:pPr>
      <w:r w:rsidRPr="00342618">
        <w:rPr>
          <w:rFonts w:ascii="Arial" w:hAnsi="Arial" w:cs="Arial"/>
        </w:rPr>
        <w:t xml:space="preserve">Por lo anterior, se les solicita llenar el formulario “Detección de Necesidades de Capacitación 2022”, el cual permitirá identificar </w:t>
      </w:r>
      <w:proofErr w:type="gramStart"/>
      <w:r w:rsidRPr="00342618">
        <w:rPr>
          <w:rFonts w:ascii="Arial" w:hAnsi="Arial" w:cs="Arial"/>
        </w:rPr>
        <w:t>las</w:t>
      </w:r>
      <w:proofErr w:type="gramEnd"/>
      <w:r w:rsidRPr="00342618">
        <w:rPr>
          <w:rFonts w:ascii="Arial" w:hAnsi="Arial" w:cs="Arial"/>
        </w:rPr>
        <w:t xml:space="preserve"> requerimientos reales para el desempeño de las actividades propias de su puesto de trabajo.</w:t>
      </w:r>
    </w:p>
    <w:p w:rsidR="00BD12C1" w:rsidRPr="00342618" w:rsidRDefault="00BD12C1" w:rsidP="00BD12C1">
      <w:pPr>
        <w:jc w:val="both"/>
        <w:rPr>
          <w:rFonts w:ascii="Arial" w:hAnsi="Arial" w:cs="Arial"/>
        </w:rPr>
      </w:pPr>
    </w:p>
    <w:p w:rsidR="00BD12C1" w:rsidRPr="00342618" w:rsidRDefault="00BD12C1" w:rsidP="00BD12C1">
      <w:pPr>
        <w:jc w:val="both"/>
        <w:rPr>
          <w:rFonts w:ascii="Arial" w:hAnsi="Arial" w:cs="Arial"/>
        </w:rPr>
      </w:pPr>
      <w:r w:rsidRPr="00342618">
        <w:rPr>
          <w:rFonts w:ascii="Arial" w:hAnsi="Arial" w:cs="Arial"/>
        </w:rPr>
        <w:t>El plazo para contestar la cédula se extiende hasta el 25 de marzo de 2022.</w:t>
      </w:r>
    </w:p>
    <w:p w:rsidR="00BD12C1" w:rsidRPr="00342618" w:rsidRDefault="00BD12C1" w:rsidP="00BD12C1">
      <w:pPr>
        <w:jc w:val="both"/>
        <w:rPr>
          <w:rFonts w:ascii="Arial" w:hAnsi="Arial" w:cs="Arial"/>
        </w:rPr>
      </w:pPr>
    </w:p>
    <w:p w:rsidR="00BD12C1" w:rsidRPr="00342618" w:rsidRDefault="00BD12C1" w:rsidP="00BD12C1">
      <w:pPr>
        <w:jc w:val="both"/>
        <w:rPr>
          <w:rFonts w:ascii="Arial" w:hAnsi="Arial" w:cs="Arial"/>
        </w:rPr>
      </w:pPr>
      <w:r w:rsidRPr="00342618">
        <w:rPr>
          <w:rFonts w:ascii="Arial" w:hAnsi="Arial" w:cs="Arial"/>
        </w:rPr>
        <w:t>No te quedes sin la oportunidad de recibir el beneficio de la capacitación ingresando al siguiente link:</w:t>
      </w:r>
    </w:p>
    <w:p w:rsidR="00BD12C1" w:rsidRPr="00342618" w:rsidRDefault="00BD12C1" w:rsidP="00BD12C1">
      <w:pPr>
        <w:rPr>
          <w:rFonts w:ascii="Arial" w:hAnsi="Arial" w:cs="Arial"/>
        </w:rPr>
      </w:pPr>
    </w:p>
    <w:p w:rsidR="00BD12C1" w:rsidRPr="00342618" w:rsidRDefault="0017225E" w:rsidP="00BD12C1">
      <w:pPr>
        <w:jc w:val="both"/>
        <w:rPr>
          <w:rFonts w:ascii="Arial" w:hAnsi="Arial" w:cs="Arial"/>
        </w:rPr>
      </w:pPr>
      <w:hyperlink r:id="rId8" w:history="1">
        <w:r w:rsidR="00BD12C1" w:rsidRPr="00342618">
          <w:rPr>
            <w:rStyle w:val="Hipervnculo"/>
            <w:rFonts w:ascii="Arial" w:hAnsi="Arial" w:cs="Arial"/>
          </w:rPr>
          <w:t>https://docs.google.com/forms/d/1aZEbxjbQtZOcSjIakA1FEU61f_zIePJAvikbQPKt6cc/edit</w:t>
        </w:r>
      </w:hyperlink>
    </w:p>
    <w:p w:rsidR="00BD12C1" w:rsidRPr="00342618" w:rsidRDefault="00BD12C1" w:rsidP="00BD12C1">
      <w:pPr>
        <w:jc w:val="center"/>
        <w:rPr>
          <w:rFonts w:ascii="Arial" w:hAnsi="Arial" w:cs="Arial"/>
        </w:rPr>
      </w:pPr>
    </w:p>
    <w:p w:rsidR="00BD12C1" w:rsidRPr="00342618" w:rsidRDefault="00BD12C1" w:rsidP="00BD12C1">
      <w:r w:rsidRPr="00342618">
        <w:t xml:space="preserve"> </w:t>
      </w:r>
    </w:p>
    <w:p w:rsidR="00BD12C1" w:rsidRPr="00342618" w:rsidRDefault="00BD12C1" w:rsidP="00BD12C1"/>
    <w:p w:rsidR="00BD12C1" w:rsidRPr="00342618" w:rsidRDefault="00BD12C1" w:rsidP="00BD12C1"/>
    <w:p w:rsidR="00BD12C1" w:rsidRPr="00342618" w:rsidRDefault="00BD12C1" w:rsidP="00BD12C1">
      <w:pPr>
        <w:jc w:val="center"/>
        <w:rPr>
          <w:rFonts w:ascii="Arial" w:hAnsi="Arial" w:cs="Arial"/>
          <w:b/>
        </w:rPr>
      </w:pPr>
      <w:r w:rsidRPr="00342618">
        <w:rPr>
          <w:rFonts w:ascii="Arial" w:hAnsi="Arial" w:cs="Arial"/>
          <w:b/>
        </w:rPr>
        <w:t>Dr. Sebastián Ibarra Rojas</w:t>
      </w:r>
    </w:p>
    <w:p w:rsidR="00BD12C1" w:rsidRPr="00342618" w:rsidRDefault="00BD12C1" w:rsidP="00BD12C1">
      <w:pPr>
        <w:jc w:val="center"/>
        <w:rPr>
          <w:rFonts w:ascii="Arial" w:hAnsi="Arial" w:cs="Arial"/>
          <w:b/>
        </w:rPr>
      </w:pPr>
      <w:r w:rsidRPr="00342618">
        <w:rPr>
          <w:rFonts w:ascii="Arial" w:hAnsi="Arial" w:cs="Arial"/>
          <w:b/>
        </w:rPr>
        <w:t>Secretaria General</w:t>
      </w:r>
    </w:p>
    <w:p w:rsidR="000C5988" w:rsidRPr="00342618" w:rsidRDefault="000C5988" w:rsidP="00BD12C1">
      <w:pPr>
        <w:jc w:val="center"/>
        <w:rPr>
          <w:rFonts w:ascii="Arial" w:hAnsi="Arial" w:cs="Arial"/>
          <w:b/>
        </w:rPr>
      </w:pPr>
    </w:p>
    <w:p w:rsidR="000C5988" w:rsidRDefault="000C5988" w:rsidP="00BD12C1">
      <w:pPr>
        <w:jc w:val="center"/>
        <w:rPr>
          <w:rFonts w:ascii="Arial" w:hAnsi="Arial" w:cs="Arial"/>
          <w:b/>
        </w:rPr>
      </w:pPr>
    </w:p>
    <w:p w:rsidR="000C5988" w:rsidRDefault="000C5988" w:rsidP="00BD12C1">
      <w:pPr>
        <w:jc w:val="center"/>
        <w:rPr>
          <w:rFonts w:ascii="Arial" w:hAnsi="Arial" w:cs="Arial"/>
          <w:b/>
        </w:rPr>
      </w:pPr>
    </w:p>
    <w:p w:rsidR="000C5988" w:rsidRDefault="000C5988" w:rsidP="00BD12C1">
      <w:pPr>
        <w:jc w:val="center"/>
        <w:rPr>
          <w:rFonts w:ascii="Arial" w:hAnsi="Arial" w:cs="Arial"/>
          <w:b/>
        </w:rPr>
      </w:pPr>
    </w:p>
    <w:p w:rsidR="000C5988" w:rsidRDefault="000C5988" w:rsidP="00BD12C1">
      <w:pPr>
        <w:jc w:val="center"/>
        <w:rPr>
          <w:rFonts w:ascii="Arial" w:hAnsi="Arial" w:cs="Arial"/>
          <w:b/>
        </w:rPr>
      </w:pPr>
    </w:p>
    <w:p w:rsidR="000C5988" w:rsidRDefault="000C5988" w:rsidP="00BD12C1">
      <w:pPr>
        <w:jc w:val="center"/>
        <w:rPr>
          <w:rFonts w:ascii="Arial" w:hAnsi="Arial" w:cs="Arial"/>
          <w:b/>
        </w:rPr>
      </w:pPr>
    </w:p>
    <w:p w:rsidR="000C5988" w:rsidRDefault="000C5988" w:rsidP="00BD12C1">
      <w:pPr>
        <w:jc w:val="center"/>
        <w:rPr>
          <w:rFonts w:ascii="Arial" w:hAnsi="Arial" w:cs="Arial"/>
          <w:b/>
        </w:rPr>
      </w:pPr>
    </w:p>
    <w:p w:rsidR="000C5988" w:rsidRDefault="000C5988" w:rsidP="00B76AF6">
      <w:pPr>
        <w:rPr>
          <w:rFonts w:ascii="Arial" w:hAnsi="Arial" w:cs="Arial"/>
          <w:b/>
        </w:rPr>
      </w:pPr>
    </w:p>
    <w:sectPr w:rsidR="000C5988" w:rsidSect="000A3F6F">
      <w:headerReference w:type="default" r:id="rId9"/>
      <w:footerReference w:type="default" r:id="rId10"/>
      <w:pgSz w:w="12240" w:h="15840"/>
      <w:pgMar w:top="1417" w:right="1701" w:bottom="1417" w:left="1701" w:header="750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3F5C" w:rsidRDefault="002A3F5C" w:rsidP="00F348D1">
      <w:r>
        <w:separator/>
      </w:r>
    </w:p>
  </w:endnote>
  <w:endnote w:type="continuationSeparator" w:id="0">
    <w:p w:rsidR="002A3F5C" w:rsidRDefault="002A3F5C" w:rsidP="00F348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rusoe Text">
    <w:altName w:val="Times New Roman"/>
    <w:charset w:val="4D"/>
    <w:family w:val="auto"/>
    <w:pitch w:val="variable"/>
    <w:sig w:usb0="00000001" w:usb1="5000204A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48D1" w:rsidRDefault="0017225E" w:rsidP="004D4CA3">
    <w:pPr>
      <w:pStyle w:val="Piedepgina"/>
      <w:jc w:val="right"/>
    </w:pPr>
    <w:r w:rsidRPr="0017225E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3" o:spid="_x0000_s4097" type="#_x0000_t202" style="position:absolute;left:0;text-align:left;margin-left:42.65pt;margin-top:.15pt;width:239.15pt;height:55.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" filled="f" stroked="f" strokeweight=".5pt">
          <v:textbox>
            <w:txbxContent>
              <w:p w:rsidR="004D4CA3" w:rsidRPr="004D4CA3" w:rsidRDefault="004D4CA3" w:rsidP="00E34507">
                <w:pPr>
                  <w:ind w:left="142"/>
                  <w:rPr>
                    <w:rFonts w:ascii="Crusoe Text" w:hAnsi="Crusoe Text"/>
                    <w:sz w:val="20"/>
                    <w:szCs w:val="20"/>
                  </w:rPr>
                </w:pPr>
                <w:r w:rsidRPr="004D4CA3">
                  <w:rPr>
                    <w:rFonts w:ascii="Crusoe Text" w:hAnsi="Crusoe Text"/>
                    <w:sz w:val="20"/>
                    <w:szCs w:val="20"/>
                  </w:rPr>
                  <w:t>Doctor García Diego 168, colonia Doctores, alcaldía Cuauhtémoc, Ciudad de México, código postal 06720, teléfono 55 1107 0280 extensión 160</w:t>
                </w:r>
                <w:r w:rsidR="00993819">
                  <w:rPr>
                    <w:rFonts w:ascii="Crusoe Text" w:hAnsi="Crusoe Text"/>
                    <w:sz w:val="20"/>
                    <w:szCs w:val="20"/>
                  </w:rPr>
                  <w:t>8</w:t>
                </w:r>
                <w:r w:rsidRPr="004D4CA3">
                  <w:rPr>
                    <w:rFonts w:ascii="Crusoe Text" w:hAnsi="Crusoe Text"/>
                    <w:sz w:val="20"/>
                    <w:szCs w:val="20"/>
                  </w:rPr>
                  <w:t xml:space="preserve">1, correo electrónico </w:t>
                </w:r>
                <w:r w:rsidR="00993819">
                  <w:rPr>
                    <w:rFonts w:ascii="Crusoe Text" w:hAnsi="Crusoe Text"/>
                    <w:sz w:val="20"/>
                    <w:szCs w:val="20"/>
                  </w:rPr>
                  <w:t>secretaria.general</w:t>
                </w:r>
                <w:r w:rsidRPr="004D4CA3">
                  <w:rPr>
                    <w:rFonts w:ascii="Crusoe Text" w:hAnsi="Crusoe Text"/>
                    <w:sz w:val="20"/>
                    <w:szCs w:val="20"/>
                  </w:rPr>
                  <w:t>@uacm.edu.mx</w:t>
                </w:r>
              </w:p>
            </w:txbxContent>
          </v:textbox>
        </v:shape>
      </w:pict>
    </w:r>
    <w:r w:rsidR="00F348D1" w:rsidRPr="00F348D1">
      <w:rPr>
        <w:noProof/>
        <w:lang w:val="es-ES" w:eastAsia="es-ES"/>
      </w:rPr>
      <w:drawing>
        <wp:inline distT="0" distB="0" distL="0" distR="0">
          <wp:extent cx="2005200" cy="864000"/>
          <wp:effectExtent l="0" t="0" r="190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05200" cy="864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3F5C" w:rsidRDefault="002A3F5C" w:rsidP="00F348D1">
      <w:r>
        <w:separator/>
      </w:r>
    </w:p>
  </w:footnote>
  <w:footnote w:type="continuationSeparator" w:id="0">
    <w:p w:rsidR="002A3F5C" w:rsidRDefault="002A3F5C" w:rsidP="00F348D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48D1" w:rsidRPr="00F348D1" w:rsidRDefault="00226560" w:rsidP="00E34507">
    <w:pPr>
      <w:pStyle w:val="Encabezado"/>
      <w:ind w:firstLine="1134"/>
    </w:pPr>
    <w:r w:rsidRPr="00226560">
      <w:rPr>
        <w:noProof/>
        <w:lang w:val="es-ES" w:eastAsia="es-E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92151</wp:posOffset>
          </wp:positionH>
          <wp:positionV relativeFrom="paragraph">
            <wp:posOffset>69660</wp:posOffset>
          </wp:positionV>
          <wp:extent cx="5644771" cy="723332"/>
          <wp:effectExtent l="1905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44771" cy="723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743BF1"/>
    <w:multiLevelType w:val="hybridMultilevel"/>
    <w:tmpl w:val="F7D2C6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7"/>
  <w:proofState w:spelling="clean" w:grammar="clean"/>
  <w:attachedTemplate r:id="rId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969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542B4B"/>
    <w:rsid w:val="00006EE0"/>
    <w:rsid w:val="00074F79"/>
    <w:rsid w:val="00093122"/>
    <w:rsid w:val="000938FF"/>
    <w:rsid w:val="00095202"/>
    <w:rsid w:val="000A0B59"/>
    <w:rsid w:val="000A2B99"/>
    <w:rsid w:val="000A3424"/>
    <w:rsid w:val="000A3828"/>
    <w:rsid w:val="000A3F6F"/>
    <w:rsid w:val="000C3A89"/>
    <w:rsid w:val="000C5988"/>
    <w:rsid w:val="000E205C"/>
    <w:rsid w:val="000F081B"/>
    <w:rsid w:val="000F2E04"/>
    <w:rsid w:val="00105CE5"/>
    <w:rsid w:val="00110890"/>
    <w:rsid w:val="001125CA"/>
    <w:rsid w:val="0013249B"/>
    <w:rsid w:val="00151345"/>
    <w:rsid w:val="001540A6"/>
    <w:rsid w:val="00164E3E"/>
    <w:rsid w:val="0017225E"/>
    <w:rsid w:val="001A0CF2"/>
    <w:rsid w:val="001A5880"/>
    <w:rsid w:val="001C1E1C"/>
    <w:rsid w:val="001F21F0"/>
    <w:rsid w:val="00207514"/>
    <w:rsid w:val="002206A1"/>
    <w:rsid w:val="00226560"/>
    <w:rsid w:val="0023097E"/>
    <w:rsid w:val="00255958"/>
    <w:rsid w:val="002729DA"/>
    <w:rsid w:val="0027611F"/>
    <w:rsid w:val="00291BD1"/>
    <w:rsid w:val="002A3F5C"/>
    <w:rsid w:val="002B4584"/>
    <w:rsid w:val="002E2711"/>
    <w:rsid w:val="002F15FF"/>
    <w:rsid w:val="002F35D4"/>
    <w:rsid w:val="00342618"/>
    <w:rsid w:val="00352767"/>
    <w:rsid w:val="00355C1A"/>
    <w:rsid w:val="00360C88"/>
    <w:rsid w:val="00394BD0"/>
    <w:rsid w:val="00395C1A"/>
    <w:rsid w:val="003E5F5E"/>
    <w:rsid w:val="003F7277"/>
    <w:rsid w:val="0041036C"/>
    <w:rsid w:val="00452E9F"/>
    <w:rsid w:val="004565E8"/>
    <w:rsid w:val="0045690C"/>
    <w:rsid w:val="004611E3"/>
    <w:rsid w:val="00463266"/>
    <w:rsid w:val="004728AE"/>
    <w:rsid w:val="004827C3"/>
    <w:rsid w:val="004829DD"/>
    <w:rsid w:val="004836ED"/>
    <w:rsid w:val="00497C1F"/>
    <w:rsid w:val="004B103E"/>
    <w:rsid w:val="004D4CA3"/>
    <w:rsid w:val="004E05D1"/>
    <w:rsid w:val="004E2D0F"/>
    <w:rsid w:val="004F2522"/>
    <w:rsid w:val="00526714"/>
    <w:rsid w:val="00536BFA"/>
    <w:rsid w:val="00542B4B"/>
    <w:rsid w:val="00552C6C"/>
    <w:rsid w:val="00556A06"/>
    <w:rsid w:val="005866E1"/>
    <w:rsid w:val="005D73C8"/>
    <w:rsid w:val="005E5A72"/>
    <w:rsid w:val="005F4989"/>
    <w:rsid w:val="00626BB4"/>
    <w:rsid w:val="00627914"/>
    <w:rsid w:val="00674803"/>
    <w:rsid w:val="0068341C"/>
    <w:rsid w:val="006903DB"/>
    <w:rsid w:val="006B4C4D"/>
    <w:rsid w:val="006C05A2"/>
    <w:rsid w:val="006F4464"/>
    <w:rsid w:val="00703A25"/>
    <w:rsid w:val="00706424"/>
    <w:rsid w:val="00726FA0"/>
    <w:rsid w:val="00734C05"/>
    <w:rsid w:val="00756A2B"/>
    <w:rsid w:val="00780A34"/>
    <w:rsid w:val="00786671"/>
    <w:rsid w:val="007A5B5F"/>
    <w:rsid w:val="007A697F"/>
    <w:rsid w:val="007B00E7"/>
    <w:rsid w:val="007B2155"/>
    <w:rsid w:val="007C749A"/>
    <w:rsid w:val="00826B12"/>
    <w:rsid w:val="0083414A"/>
    <w:rsid w:val="008351E7"/>
    <w:rsid w:val="00863972"/>
    <w:rsid w:val="008658C8"/>
    <w:rsid w:val="008850D3"/>
    <w:rsid w:val="00896BDC"/>
    <w:rsid w:val="008C3A33"/>
    <w:rsid w:val="008D5B40"/>
    <w:rsid w:val="008D6E9C"/>
    <w:rsid w:val="009027DE"/>
    <w:rsid w:val="00912526"/>
    <w:rsid w:val="009220AC"/>
    <w:rsid w:val="00924E8A"/>
    <w:rsid w:val="00974C33"/>
    <w:rsid w:val="00986F8B"/>
    <w:rsid w:val="00987FC6"/>
    <w:rsid w:val="00993819"/>
    <w:rsid w:val="009B0324"/>
    <w:rsid w:val="009C5B98"/>
    <w:rsid w:val="009C5E0A"/>
    <w:rsid w:val="009E34F4"/>
    <w:rsid w:val="009F1606"/>
    <w:rsid w:val="009F3B3B"/>
    <w:rsid w:val="00A14F68"/>
    <w:rsid w:val="00A34A73"/>
    <w:rsid w:val="00A63D11"/>
    <w:rsid w:val="00A660D0"/>
    <w:rsid w:val="00A96D62"/>
    <w:rsid w:val="00AC1872"/>
    <w:rsid w:val="00AC7DCE"/>
    <w:rsid w:val="00AE6E75"/>
    <w:rsid w:val="00B07B27"/>
    <w:rsid w:val="00B1024B"/>
    <w:rsid w:val="00B155CA"/>
    <w:rsid w:val="00B17D3A"/>
    <w:rsid w:val="00B50D16"/>
    <w:rsid w:val="00B52193"/>
    <w:rsid w:val="00B609AA"/>
    <w:rsid w:val="00B6253D"/>
    <w:rsid w:val="00B712F5"/>
    <w:rsid w:val="00B76AF6"/>
    <w:rsid w:val="00B86945"/>
    <w:rsid w:val="00B90D8F"/>
    <w:rsid w:val="00B943A6"/>
    <w:rsid w:val="00B94601"/>
    <w:rsid w:val="00BC235F"/>
    <w:rsid w:val="00BD12C1"/>
    <w:rsid w:val="00BD1F24"/>
    <w:rsid w:val="00C2001C"/>
    <w:rsid w:val="00C30D91"/>
    <w:rsid w:val="00C6159E"/>
    <w:rsid w:val="00C706C9"/>
    <w:rsid w:val="00C81B67"/>
    <w:rsid w:val="00CA2954"/>
    <w:rsid w:val="00CB4A0F"/>
    <w:rsid w:val="00CC2F74"/>
    <w:rsid w:val="00CD2D70"/>
    <w:rsid w:val="00CE1540"/>
    <w:rsid w:val="00D1533C"/>
    <w:rsid w:val="00D1681C"/>
    <w:rsid w:val="00D31FF1"/>
    <w:rsid w:val="00D51C2A"/>
    <w:rsid w:val="00D84347"/>
    <w:rsid w:val="00D97238"/>
    <w:rsid w:val="00DA414F"/>
    <w:rsid w:val="00DA7A0B"/>
    <w:rsid w:val="00DB4FEE"/>
    <w:rsid w:val="00DF0756"/>
    <w:rsid w:val="00E23C80"/>
    <w:rsid w:val="00E34507"/>
    <w:rsid w:val="00E7068C"/>
    <w:rsid w:val="00EE6A49"/>
    <w:rsid w:val="00EF4425"/>
    <w:rsid w:val="00F22557"/>
    <w:rsid w:val="00F348D1"/>
    <w:rsid w:val="00F43787"/>
    <w:rsid w:val="00F60672"/>
    <w:rsid w:val="00FA65D8"/>
    <w:rsid w:val="00FC6DA8"/>
    <w:rsid w:val="00FE0922"/>
    <w:rsid w:val="00FE2199"/>
    <w:rsid w:val="00FE7B0A"/>
    <w:rsid w:val="00FF5C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3B3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48D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48D1"/>
  </w:style>
  <w:style w:type="paragraph" w:styleId="Piedepgina">
    <w:name w:val="footer"/>
    <w:basedOn w:val="Normal"/>
    <w:link w:val="PiedepginaCar"/>
    <w:uiPriority w:val="99"/>
    <w:unhideWhenUsed/>
    <w:rsid w:val="00F348D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48D1"/>
  </w:style>
  <w:style w:type="character" w:styleId="Refdecomentario">
    <w:name w:val="annotation reference"/>
    <w:basedOn w:val="Fuentedeprrafopredeter"/>
    <w:uiPriority w:val="99"/>
    <w:semiHidden/>
    <w:unhideWhenUsed/>
    <w:rsid w:val="005F498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F498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F498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F498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F498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498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4989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AC7D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06424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forms/d/1aZEbxjbQtZOcSjIakA1FEU61f_zIePJAvikbQPKt6cc/ed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r\Downloads\PlantillaRector&#237;a2020-2024_SG_2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3A7E86-8702-448D-BABA-B0F60335A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PlantillaRectoría2020-2024_SG_2</Template>
  <TotalTime>2</TotalTime>
  <Pages>1</Pages>
  <Words>141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</dc:creator>
  <cp:lastModifiedBy>Martha Tera</cp:lastModifiedBy>
  <cp:revision>3</cp:revision>
  <cp:lastPrinted>2022-03-18T21:25:00Z</cp:lastPrinted>
  <dcterms:created xsi:type="dcterms:W3CDTF">2022-03-23T17:10:00Z</dcterms:created>
  <dcterms:modified xsi:type="dcterms:W3CDTF">2022-03-23T17:12:00Z</dcterms:modified>
</cp:coreProperties>
</file>